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0E5FA" w14:textId="52AD9F33" w:rsidR="00D278F8" w:rsidRPr="00E43647" w:rsidRDefault="000A0BD0" w:rsidP="00DA7C3C">
      <w:pPr>
        <w:rPr>
          <w:sz w:val="26"/>
          <w:szCs w:val="26"/>
          <w:vertAlign w:val="subscript"/>
        </w:rPr>
      </w:pPr>
      <w:r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57728" behindDoc="0" locked="0" layoutInCell="1" allowOverlap="1" wp14:anchorId="48B323B4" wp14:editId="101A0E92">
                <wp:simplePos x="0" y="0"/>
                <wp:positionH relativeFrom="column">
                  <wp:posOffset>5172075</wp:posOffset>
                </wp:positionH>
                <wp:positionV relativeFrom="paragraph">
                  <wp:posOffset>6877050</wp:posOffset>
                </wp:positionV>
                <wp:extent cx="2438400" cy="800100"/>
                <wp:effectExtent l="0" t="0" r="0" b="0"/>
                <wp:wrapNone/>
                <wp:docPr id="8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6C6AAE" w14:textId="77777777" w:rsidR="00E8353A" w:rsidRPr="00B24141" w:rsidRDefault="00E8353A" w:rsidP="00E8353A">
                            <w:pPr>
                              <w:rPr>
                                <w:rFonts w:ascii="Nevis" w:hAnsi="Nevis" w:cs="Arial"/>
                                <w:caps/>
                                <w:color w:val="DB4747"/>
                                <w:sz w:val="18"/>
                                <w:szCs w:val="18"/>
                              </w:rPr>
                            </w:pPr>
                            <w:r w:rsidRPr="00853D32">
                              <w:rPr>
                                <w:rFonts w:ascii="Nevis" w:hAnsi="Nevis" w:cs="Arial"/>
                                <w:caps/>
                                <w:color w:val="0069AB"/>
                                <w:sz w:val="18"/>
                                <w:szCs w:val="18"/>
                              </w:rPr>
                              <w:t>phone</w:t>
                            </w:r>
                            <w:bookmarkStart w:id="0" w:name="_GoBack"/>
                            <w:bookmarkEnd w:id="0"/>
                            <w:r w:rsidRPr="00B24141">
                              <w:rPr>
                                <w:rFonts w:ascii="Nevis" w:hAnsi="Nevis" w:cs="Arial"/>
                                <w:caps/>
                                <w:color w:val="DB4747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6A4579B0" w14:textId="77777777" w:rsidR="00E8353A" w:rsidRPr="00853D32" w:rsidRDefault="00E8353A" w:rsidP="00E8353A">
                            <w:pPr>
                              <w:rPr>
                                <w:rFonts w:ascii="Nevis" w:hAnsi="Nevis" w:cs="Arial"/>
                                <w:caps/>
                                <w:color w:val="0069AB"/>
                                <w:sz w:val="44"/>
                                <w:szCs w:val="44"/>
                              </w:rPr>
                            </w:pPr>
                            <w:r w:rsidRPr="00853D32">
                              <w:rPr>
                                <w:rFonts w:ascii="Nevis" w:hAnsi="Nevis" w:cs="Arial"/>
                                <w:caps/>
                                <w:color w:val="0069AB"/>
                                <w:sz w:val="44"/>
                                <w:szCs w:val="44"/>
                              </w:rPr>
                              <w:t>(800) 545-5577</w:t>
                            </w:r>
                          </w:p>
                          <w:p w14:paraId="065A4509" w14:textId="77777777" w:rsidR="00E8353A" w:rsidRPr="00853D32" w:rsidRDefault="00E8353A" w:rsidP="00E8353A">
                            <w:pPr>
                              <w:rPr>
                                <w:rFonts w:ascii="Nevis" w:hAnsi="Nevis" w:cs="Arial"/>
                                <w:caps/>
                                <w:color w:val="50C8E9"/>
                                <w:sz w:val="32"/>
                                <w:szCs w:val="32"/>
                              </w:rPr>
                            </w:pPr>
                            <w:r w:rsidRPr="00853D32">
                              <w:rPr>
                                <w:rFonts w:ascii="Nevis" w:hAnsi="Nevis" w:cs="Arial"/>
                                <w:caps/>
                                <w:color w:val="50C8E9"/>
                                <w:sz w:val="32"/>
                                <w:szCs w:val="32"/>
                              </w:rPr>
                              <w:t>(800) 700-5570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B323B4" id="_x0000_t202" coordsize="21600,21600" o:spt="202" path="m,l,21600r21600,l21600,xe">
                <v:stroke joinstyle="miter"/>
                <v:path gradientshapeok="t" o:connecttype="rect"/>
              </v:shapetype>
              <v:shape id="Text Box 495" o:spid="_x0000_s1026" type="#_x0000_t202" style="position:absolute;margin-left:407.25pt;margin-top:541.5pt;width:192pt;height:63pt;z-index:25165772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" filled="f" fillcolor="#fffffe" stroked="f" strokecolor="#212120" insetpen="t">
                <v:textbox inset="2.88pt,2.88pt,2.88pt,2.88pt">
                  <w:txbxContent>
                    <w:p w14:paraId="506C6AAE" w14:textId="77777777" w:rsidR="00E8353A" w:rsidRPr="00B24141" w:rsidRDefault="00E8353A" w:rsidP="00E8353A">
                      <w:pPr>
                        <w:rPr>
                          <w:rFonts w:ascii="Nevis" w:hAnsi="Nevis" w:cs="Arial"/>
                          <w:caps/>
                          <w:color w:val="DB4747"/>
                          <w:sz w:val="18"/>
                          <w:szCs w:val="18"/>
                        </w:rPr>
                      </w:pPr>
                      <w:r w:rsidRPr="00853D32">
                        <w:rPr>
                          <w:rFonts w:ascii="Nevis" w:hAnsi="Nevis" w:cs="Arial"/>
                          <w:caps/>
                          <w:color w:val="0069AB"/>
                          <w:sz w:val="18"/>
                          <w:szCs w:val="18"/>
                        </w:rPr>
                        <w:t>phone</w:t>
                      </w:r>
                      <w:bookmarkStart w:id="1" w:name="_GoBack"/>
                      <w:bookmarkEnd w:id="1"/>
                      <w:r w:rsidRPr="00B24141">
                        <w:rPr>
                          <w:rFonts w:ascii="Nevis" w:hAnsi="Nevis" w:cs="Arial"/>
                          <w:caps/>
                          <w:color w:val="DB4747"/>
                          <w:sz w:val="18"/>
                          <w:szCs w:val="18"/>
                        </w:rPr>
                        <w:t>:</w:t>
                      </w:r>
                    </w:p>
                    <w:p w14:paraId="6A4579B0" w14:textId="77777777" w:rsidR="00E8353A" w:rsidRPr="00853D32" w:rsidRDefault="00E8353A" w:rsidP="00E8353A">
                      <w:pPr>
                        <w:rPr>
                          <w:rFonts w:ascii="Nevis" w:hAnsi="Nevis" w:cs="Arial"/>
                          <w:caps/>
                          <w:color w:val="0069AB"/>
                          <w:sz w:val="44"/>
                          <w:szCs w:val="44"/>
                        </w:rPr>
                      </w:pPr>
                      <w:r w:rsidRPr="00853D32">
                        <w:rPr>
                          <w:rFonts w:ascii="Nevis" w:hAnsi="Nevis" w:cs="Arial"/>
                          <w:caps/>
                          <w:color w:val="0069AB"/>
                          <w:sz w:val="44"/>
                          <w:szCs w:val="44"/>
                        </w:rPr>
                        <w:t>(800) 545-5577</w:t>
                      </w:r>
                    </w:p>
                    <w:p w14:paraId="065A4509" w14:textId="77777777" w:rsidR="00E8353A" w:rsidRPr="00853D32" w:rsidRDefault="00E8353A" w:rsidP="00E8353A">
                      <w:pPr>
                        <w:rPr>
                          <w:rFonts w:ascii="Nevis" w:hAnsi="Nevis" w:cs="Arial"/>
                          <w:caps/>
                          <w:color w:val="50C8E9"/>
                          <w:sz w:val="32"/>
                          <w:szCs w:val="32"/>
                        </w:rPr>
                      </w:pPr>
                      <w:r w:rsidRPr="00853D32">
                        <w:rPr>
                          <w:rFonts w:ascii="Nevis" w:hAnsi="Nevis" w:cs="Arial"/>
                          <w:caps/>
                          <w:color w:val="50C8E9"/>
                          <w:sz w:val="32"/>
                          <w:szCs w:val="32"/>
                        </w:rPr>
                        <w:t>(800) 700-5570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56704" behindDoc="0" locked="0" layoutInCell="1" allowOverlap="1" wp14:anchorId="603071E7" wp14:editId="24A230E3">
                <wp:simplePos x="0" y="0"/>
                <wp:positionH relativeFrom="column">
                  <wp:posOffset>6322695</wp:posOffset>
                </wp:positionH>
                <wp:positionV relativeFrom="paragraph">
                  <wp:posOffset>6143625</wp:posOffset>
                </wp:positionV>
                <wp:extent cx="2981960" cy="1514475"/>
                <wp:effectExtent l="0" t="0" r="1270" b="0"/>
                <wp:wrapNone/>
                <wp:docPr id="7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960" cy="151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CD3EA0" w14:textId="2EEE99FB" w:rsidR="00E8353A" w:rsidRPr="000A0BD0" w:rsidRDefault="0059012F" w:rsidP="00E8353A">
                            <w:pPr>
                              <w:rPr>
                                <w:rFonts w:ascii="Californian FB" w:hAnsi="Californian FB" w:cs="Arial"/>
                                <w:caps/>
                                <w:color w:val="0069AB"/>
                                <w:sz w:val="100"/>
                                <w:szCs w:val="100"/>
                              </w:rPr>
                            </w:pPr>
                            <w:r w:rsidRPr="000A0BD0">
                              <w:rPr>
                                <w:rFonts w:ascii="Californian FB" w:hAnsi="Californian FB" w:cs="Arial"/>
                                <w:caps/>
                                <w:color w:val="0069AB"/>
                                <w:sz w:val="100"/>
                                <w:szCs w:val="100"/>
                              </w:rPr>
                              <w:t>Classhq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071E7" id="Text Box 493" o:spid="_x0000_s1027" type="#_x0000_t202" style="position:absolute;margin-left:497.85pt;margin-top:483.75pt;width:234.8pt;height:119.25pt;z-index:25165670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" filled="f" fillcolor="#fffffe" stroked="f" strokecolor="#212120" insetpen="t">
                <v:textbox inset="2.88pt,2.88pt,2.88pt,2.88pt">
                  <w:txbxContent>
                    <w:p w14:paraId="36CD3EA0" w14:textId="2EEE99FB" w:rsidR="00E8353A" w:rsidRPr="000A0BD0" w:rsidRDefault="0059012F" w:rsidP="00E8353A">
                      <w:pPr>
                        <w:rPr>
                          <w:rFonts w:ascii="Californian FB" w:hAnsi="Californian FB" w:cs="Arial"/>
                          <w:caps/>
                          <w:color w:val="0069AB"/>
                          <w:sz w:val="100"/>
                          <w:szCs w:val="100"/>
                        </w:rPr>
                      </w:pPr>
                      <w:r w:rsidRPr="000A0BD0">
                        <w:rPr>
                          <w:rFonts w:ascii="Californian FB" w:hAnsi="Californian FB" w:cs="Arial"/>
                          <w:caps/>
                          <w:color w:val="0069AB"/>
                          <w:sz w:val="100"/>
                          <w:szCs w:val="100"/>
                        </w:rPr>
                        <w:t>Classhq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vertAlign w:val="subscript"/>
          <w:lang w:val="ru-RU" w:eastAsia="ru-RU"/>
        </w:rPr>
        <w:drawing>
          <wp:anchor distT="0" distB="0" distL="114300" distR="114300" simplePos="0" relativeHeight="251649536" behindDoc="1" locked="0" layoutInCell="1" allowOverlap="1" wp14:anchorId="777161EB" wp14:editId="5E028E4A">
            <wp:simplePos x="0" y="0"/>
            <wp:positionH relativeFrom="column">
              <wp:posOffset>0</wp:posOffset>
            </wp:positionH>
            <wp:positionV relativeFrom="paragraph">
              <wp:posOffset>3714750</wp:posOffset>
            </wp:positionV>
            <wp:extent cx="9845040" cy="5739130"/>
            <wp:effectExtent l="0" t="0" r="0" b="0"/>
            <wp:wrapNone/>
            <wp:docPr id="520" name="Picture 5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504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  <w:vertAlign w:val="subscript"/>
          <w:lang w:val="ru-RU" w:eastAsia="ru-RU"/>
        </w:rPr>
        <w:drawing>
          <wp:anchor distT="0" distB="0" distL="114300" distR="114300" simplePos="0" relativeHeight="251665920" behindDoc="1" locked="0" layoutInCell="1" allowOverlap="1" wp14:anchorId="62237931" wp14:editId="0836EE8E">
            <wp:simplePos x="0" y="0"/>
            <wp:positionH relativeFrom="column">
              <wp:posOffset>571500</wp:posOffset>
            </wp:positionH>
            <wp:positionV relativeFrom="paragraph">
              <wp:posOffset>2494280</wp:posOffset>
            </wp:positionV>
            <wp:extent cx="1268095" cy="1268095"/>
            <wp:effectExtent l="0" t="0" r="0" b="0"/>
            <wp:wrapNone/>
            <wp:docPr id="521" name="Picture 5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  <w:vertAlign w:val="subscript"/>
          <w:lang w:val="ru-RU" w:eastAsia="ru-RU"/>
        </w:rPr>
        <w:drawing>
          <wp:anchor distT="0" distB="0" distL="114300" distR="114300" simplePos="0" relativeHeight="251666944" behindDoc="1" locked="0" layoutInCell="1" allowOverlap="1" wp14:anchorId="05ED30AF" wp14:editId="2CBB7D6D">
            <wp:simplePos x="0" y="0"/>
            <wp:positionH relativeFrom="column">
              <wp:posOffset>2925445</wp:posOffset>
            </wp:positionH>
            <wp:positionV relativeFrom="paragraph">
              <wp:posOffset>828675</wp:posOffset>
            </wp:positionV>
            <wp:extent cx="1835150" cy="1831975"/>
            <wp:effectExtent l="0" t="0" r="0" b="0"/>
            <wp:wrapNone/>
            <wp:docPr id="522" name="Picture 5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61824" behindDoc="0" locked="0" layoutInCell="1" allowOverlap="1" wp14:anchorId="05CECED4" wp14:editId="0DCE43EF">
                <wp:simplePos x="0" y="0"/>
                <wp:positionH relativeFrom="column">
                  <wp:posOffset>1876425</wp:posOffset>
                </wp:positionH>
                <wp:positionV relativeFrom="paragraph">
                  <wp:posOffset>4973955</wp:posOffset>
                </wp:positionV>
                <wp:extent cx="3150870" cy="1828800"/>
                <wp:effectExtent l="0" t="1905" r="1905" b="0"/>
                <wp:wrapNone/>
                <wp:docPr id="6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087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E236B1" w14:textId="10D0CC6A" w:rsidR="00B24141" w:rsidRPr="00F873A6" w:rsidRDefault="00F873A6" w:rsidP="00BD1F9B">
                            <w:pPr>
                              <w:ind w:left="360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Arial" w:hAnsi="Arial" w:cs="Arial"/>
                                <w:color w:val="FFFFFF"/>
                              </w:rPr>
                              <w:t>1.Distance education beyond boundaries</w:t>
                            </w:r>
                          </w:p>
                          <w:p w14:paraId="353EAE63" w14:textId="5816DE82" w:rsidR="00F873A6" w:rsidRPr="00F873A6" w:rsidRDefault="00F873A6" w:rsidP="00BD1F9B">
                            <w:pPr>
                              <w:ind w:left="360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Arial" w:hAnsi="Arial" w:cs="Arial"/>
                                <w:color w:val="FFFFFF"/>
                              </w:rPr>
                              <w:t>2.Flexible learning environment</w:t>
                            </w:r>
                          </w:p>
                          <w:p w14:paraId="00631166" w14:textId="002C9995" w:rsidR="00F873A6" w:rsidRPr="00F873A6" w:rsidRDefault="00F873A6" w:rsidP="00BD1F9B">
                            <w:pPr>
                              <w:ind w:left="360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Arial" w:hAnsi="Arial" w:cs="Arial"/>
                                <w:color w:val="FFFFFF"/>
                              </w:rPr>
                              <w:t>3.Field trips turned to Online Webinars</w:t>
                            </w:r>
                          </w:p>
                          <w:p w14:paraId="4A0C96C3" w14:textId="40505277" w:rsidR="00F873A6" w:rsidRPr="00F873A6" w:rsidRDefault="00F873A6" w:rsidP="00BD1F9B">
                            <w:pPr>
                              <w:ind w:left="360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Arial" w:hAnsi="Arial" w:cs="Arial"/>
                                <w:color w:val="FFFFFF"/>
                              </w:rPr>
                              <w:t>4.Usage of VR and AR for learning</w:t>
                            </w:r>
                          </w:p>
                          <w:p w14:paraId="647888CD" w14:textId="6A98EFC0" w:rsidR="00F873A6" w:rsidRPr="00F873A6" w:rsidRDefault="00F873A6" w:rsidP="00BD1F9B">
                            <w:pPr>
                              <w:ind w:left="360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Arial" w:hAnsi="Arial" w:cs="Arial"/>
                                <w:color w:val="FFFFFF"/>
                              </w:rPr>
                              <w:t>5. VCR (Virtual Classroom)</w:t>
                            </w:r>
                          </w:p>
                          <w:p w14:paraId="08328EEA" w14:textId="2D7C9E75" w:rsidR="00F873A6" w:rsidRPr="00F873A6" w:rsidRDefault="00F873A6" w:rsidP="00BD1F9B">
                            <w:pPr>
                              <w:ind w:left="360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Arial" w:hAnsi="Arial" w:cs="Arial"/>
                                <w:color w:val="FFFFFF"/>
                              </w:rPr>
                              <w:t>6. Monitoring and Assessment</w:t>
                            </w:r>
                          </w:p>
                          <w:p w14:paraId="20D7B96F" w14:textId="3F1E8CF8" w:rsidR="00F873A6" w:rsidRPr="00F873A6" w:rsidRDefault="00F873A6" w:rsidP="00BD1F9B">
                            <w:pPr>
                              <w:ind w:left="360"/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Arial" w:hAnsi="Arial" w:cs="Arial"/>
                                <w:color w:val="FFFFFF"/>
                              </w:rPr>
                              <w:t>7. Virtual Campus with 24/7 Online &amp; Offline Access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ECED4" id="Text Box 506" o:spid="_x0000_s1028" type="#_x0000_t202" style="position:absolute;margin-left:147.75pt;margin-top:391.65pt;width:248.1pt;height:2in;z-index:25166182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" filled="f" fillcolor="#fffffe" stroked="f" strokecolor="#212120" insetpen="t">
                <v:textbox inset="2.88pt,2.88pt,2.88pt,2.88pt">
                  <w:txbxContent>
                    <w:p w14:paraId="7AE236B1" w14:textId="10D0CC6A" w:rsidR="00B24141" w:rsidRPr="00F873A6" w:rsidRDefault="00F873A6" w:rsidP="00BD1F9B">
                      <w:pPr>
                        <w:ind w:left="360"/>
                        <w:rPr>
                          <w:rFonts w:ascii="Arial" w:hAnsi="Arial" w:cs="Arial"/>
                          <w:color w:val="FFFFFF"/>
                        </w:rPr>
                      </w:pPr>
                      <w:r w:rsidRPr="00F873A6">
                        <w:rPr>
                          <w:rFonts w:ascii="Arial" w:hAnsi="Arial" w:cs="Arial"/>
                          <w:color w:val="FFFFFF"/>
                        </w:rPr>
                        <w:t>1.Distance education beyond boundaries</w:t>
                      </w:r>
                    </w:p>
                    <w:p w14:paraId="353EAE63" w14:textId="5816DE82" w:rsidR="00F873A6" w:rsidRPr="00F873A6" w:rsidRDefault="00F873A6" w:rsidP="00BD1F9B">
                      <w:pPr>
                        <w:ind w:left="360"/>
                        <w:rPr>
                          <w:rFonts w:ascii="Arial" w:hAnsi="Arial" w:cs="Arial"/>
                          <w:color w:val="FFFFFF"/>
                        </w:rPr>
                      </w:pPr>
                      <w:r w:rsidRPr="00F873A6">
                        <w:rPr>
                          <w:rFonts w:ascii="Arial" w:hAnsi="Arial" w:cs="Arial"/>
                          <w:color w:val="FFFFFF"/>
                        </w:rPr>
                        <w:t>2.Flexible learning environment</w:t>
                      </w:r>
                    </w:p>
                    <w:p w14:paraId="00631166" w14:textId="002C9995" w:rsidR="00F873A6" w:rsidRPr="00F873A6" w:rsidRDefault="00F873A6" w:rsidP="00BD1F9B">
                      <w:pPr>
                        <w:ind w:left="360"/>
                        <w:rPr>
                          <w:rFonts w:ascii="Arial" w:hAnsi="Arial" w:cs="Arial"/>
                          <w:color w:val="FFFFFF"/>
                        </w:rPr>
                      </w:pPr>
                      <w:r w:rsidRPr="00F873A6">
                        <w:rPr>
                          <w:rFonts w:ascii="Arial" w:hAnsi="Arial" w:cs="Arial"/>
                          <w:color w:val="FFFFFF"/>
                        </w:rPr>
                        <w:t>3.Field trips turned to Online Webinars</w:t>
                      </w:r>
                    </w:p>
                    <w:p w14:paraId="4A0C96C3" w14:textId="40505277" w:rsidR="00F873A6" w:rsidRPr="00F873A6" w:rsidRDefault="00F873A6" w:rsidP="00BD1F9B">
                      <w:pPr>
                        <w:ind w:left="360"/>
                        <w:rPr>
                          <w:rFonts w:ascii="Arial" w:hAnsi="Arial" w:cs="Arial"/>
                          <w:color w:val="FFFFFF"/>
                        </w:rPr>
                      </w:pPr>
                      <w:r w:rsidRPr="00F873A6">
                        <w:rPr>
                          <w:rFonts w:ascii="Arial" w:hAnsi="Arial" w:cs="Arial"/>
                          <w:color w:val="FFFFFF"/>
                        </w:rPr>
                        <w:t>4.Usage of VR and AR for learning</w:t>
                      </w:r>
                    </w:p>
                    <w:p w14:paraId="647888CD" w14:textId="6A98EFC0" w:rsidR="00F873A6" w:rsidRPr="00F873A6" w:rsidRDefault="00F873A6" w:rsidP="00BD1F9B">
                      <w:pPr>
                        <w:ind w:left="360"/>
                        <w:rPr>
                          <w:rFonts w:ascii="Arial" w:hAnsi="Arial" w:cs="Arial"/>
                          <w:color w:val="FFFFFF"/>
                        </w:rPr>
                      </w:pPr>
                      <w:r w:rsidRPr="00F873A6">
                        <w:rPr>
                          <w:rFonts w:ascii="Arial" w:hAnsi="Arial" w:cs="Arial"/>
                          <w:color w:val="FFFFFF"/>
                        </w:rPr>
                        <w:t>5. VCR (Virtual Classroom)</w:t>
                      </w:r>
                    </w:p>
                    <w:p w14:paraId="08328EEA" w14:textId="2D7C9E75" w:rsidR="00F873A6" w:rsidRPr="00F873A6" w:rsidRDefault="00F873A6" w:rsidP="00BD1F9B">
                      <w:pPr>
                        <w:ind w:left="360"/>
                        <w:rPr>
                          <w:rFonts w:ascii="Arial" w:hAnsi="Arial" w:cs="Arial"/>
                          <w:color w:val="FFFFFF"/>
                        </w:rPr>
                      </w:pPr>
                      <w:r w:rsidRPr="00F873A6">
                        <w:rPr>
                          <w:rFonts w:ascii="Arial" w:hAnsi="Arial" w:cs="Arial"/>
                          <w:color w:val="FFFFFF"/>
                        </w:rPr>
                        <w:t>6. Monitoring and Assessment</w:t>
                      </w:r>
                    </w:p>
                    <w:p w14:paraId="20D7B96F" w14:textId="3F1E8CF8" w:rsidR="00F873A6" w:rsidRPr="00F873A6" w:rsidRDefault="00F873A6" w:rsidP="00BD1F9B">
                      <w:pPr>
                        <w:ind w:left="360"/>
                        <w:rPr>
                          <w:rFonts w:ascii="Arial" w:hAnsi="Arial" w:cs="Arial"/>
                          <w:color w:val="FFFFFF"/>
                        </w:rPr>
                      </w:pPr>
                      <w:r w:rsidRPr="00F873A6">
                        <w:rPr>
                          <w:rFonts w:ascii="Arial" w:hAnsi="Arial" w:cs="Arial"/>
                          <w:color w:val="FFFFFF"/>
                        </w:rPr>
                        <w:t>7. Virtual Campus with 24/7 Online &amp; Offline Access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58752" behindDoc="0" locked="0" layoutInCell="1" allowOverlap="1" wp14:anchorId="72A75814" wp14:editId="25AE2064">
                <wp:simplePos x="0" y="0"/>
                <wp:positionH relativeFrom="column">
                  <wp:posOffset>531495</wp:posOffset>
                </wp:positionH>
                <wp:positionV relativeFrom="paragraph">
                  <wp:posOffset>1371600</wp:posOffset>
                </wp:positionV>
                <wp:extent cx="2449830" cy="914400"/>
                <wp:effectExtent l="0" t="0" r="0" b="0"/>
                <wp:wrapNone/>
                <wp:docPr id="5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83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0E57B1" w14:textId="70D57562" w:rsidR="00B24141" w:rsidRPr="00853D32" w:rsidRDefault="0059012F" w:rsidP="00B24141">
                            <w:pPr>
                              <w:spacing w:line="288" w:lineRule="auto"/>
                              <w:rPr>
                                <w:rFonts w:ascii="Arial" w:hAnsi="Arial" w:cs="Arial"/>
                                <w:color w:val="049CD9"/>
                                <w:sz w:val="20"/>
                                <w:szCs w:val="20"/>
                              </w:rPr>
                            </w:pPr>
                            <w:r w:rsidRPr="0059012F">
                              <w:rPr>
                                <w:rFonts w:ascii="Arial" w:hAnsi="Arial" w:cs="Arial"/>
                                <w:color w:val="049CD9"/>
                                <w:sz w:val="20"/>
                                <w:szCs w:val="20"/>
                              </w:rPr>
                              <w:t>“</w:t>
                            </w:r>
                            <w:r w:rsidRPr="0059012F">
                              <w:rPr>
                                <w:rFonts w:ascii="Arial" w:hAnsi="Arial" w:cs="Arial"/>
                                <w:color w:val="049CD9"/>
                              </w:rPr>
                              <w:t>Technology can never replace great teachers but technology in the hands of great teachers is transformational</w:t>
                            </w:r>
                            <w:r w:rsidRPr="0059012F">
                              <w:rPr>
                                <w:rFonts w:ascii="Arial" w:hAnsi="Arial" w:cs="Arial"/>
                                <w:color w:val="049CD9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75814" id="Text Box 503" o:spid="_x0000_s1029" type="#_x0000_t202" style="position:absolute;margin-left:41.85pt;margin-top:108pt;width:192.9pt;height:1in;z-index:2516587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" filled="f" fillcolor="#fffffe" stroked="f" strokecolor="#212120" insetpen="t">
                <v:textbox inset="2.88pt,2.88pt,2.88pt,2.88pt">
                  <w:txbxContent>
                    <w:p w14:paraId="4D0E57B1" w14:textId="70D57562" w:rsidR="00B24141" w:rsidRPr="00853D32" w:rsidRDefault="0059012F" w:rsidP="00B24141">
                      <w:pPr>
                        <w:spacing w:line="288" w:lineRule="auto"/>
                        <w:rPr>
                          <w:rFonts w:ascii="Arial" w:hAnsi="Arial" w:cs="Arial"/>
                          <w:color w:val="049CD9"/>
                          <w:sz w:val="20"/>
                          <w:szCs w:val="20"/>
                        </w:rPr>
                      </w:pPr>
                      <w:r w:rsidRPr="0059012F">
                        <w:rPr>
                          <w:rFonts w:ascii="Arial" w:hAnsi="Arial" w:cs="Arial"/>
                          <w:color w:val="049CD9"/>
                          <w:sz w:val="20"/>
                          <w:szCs w:val="20"/>
                        </w:rPr>
                        <w:t>“</w:t>
                      </w:r>
                      <w:r w:rsidRPr="0059012F">
                        <w:rPr>
                          <w:rFonts w:ascii="Arial" w:hAnsi="Arial" w:cs="Arial"/>
                          <w:color w:val="049CD9"/>
                        </w:rPr>
                        <w:t>Technology can never replace great teachers but technology in the hands of great teachers is transformational</w:t>
                      </w:r>
                      <w:r w:rsidRPr="0059012F">
                        <w:rPr>
                          <w:rFonts w:ascii="Arial" w:hAnsi="Arial" w:cs="Arial"/>
                          <w:color w:val="049CD9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18EAE138" wp14:editId="01CEC6EB">
                <wp:simplePos x="0" y="0"/>
                <wp:positionH relativeFrom="column">
                  <wp:posOffset>447675</wp:posOffset>
                </wp:positionH>
                <wp:positionV relativeFrom="paragraph">
                  <wp:posOffset>200025</wp:posOffset>
                </wp:positionV>
                <wp:extent cx="2619375" cy="1276350"/>
                <wp:effectExtent l="0" t="0" r="0" b="0"/>
                <wp:wrapNone/>
                <wp:docPr id="4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CC99D3" w14:textId="790352D4" w:rsidR="0059012F" w:rsidRPr="0059012F" w:rsidRDefault="0059012F" w:rsidP="0059012F">
                            <w:pPr>
                              <w:rPr>
                                <w:rFonts w:ascii="Castellar" w:hAnsi="Castellar" w:cs="Arial"/>
                                <w:cap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59012F">
                              <w:rPr>
                                <w:rFonts w:ascii="Castellar" w:hAnsi="Castellar" w:cs="Arial"/>
                                <w:caps/>
                                <w:color w:val="000000"/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Pr="0059012F">
                              <w:rPr>
                                <w:rFonts w:ascii="Castellar" w:hAnsi="Castellar" w:cs="Arial"/>
                                <w:caps/>
                                <w:color w:val="000000"/>
                                <w:sz w:val="28"/>
                                <w:szCs w:val="28"/>
                              </w:rPr>
                              <w:t xml:space="preserve">create </w:t>
                            </w:r>
                            <w:r w:rsidRPr="0059012F">
                              <w:rPr>
                                <w:rFonts w:ascii="Castellar" w:hAnsi="Castellar" w:cs="Arial"/>
                                <w:caps/>
                                <w:color w:val="000000"/>
                                <w:sz w:val="28"/>
                                <w:szCs w:val="28"/>
                              </w:rPr>
                              <w:t>innovative technology tools for transforming the learning experience</w:t>
                            </w:r>
                          </w:p>
                          <w:p w14:paraId="21737074" w14:textId="287273AE" w:rsidR="00F03DA2" w:rsidRPr="00853D32" w:rsidRDefault="00F03DA2" w:rsidP="00B24141">
                            <w:pPr>
                              <w:rPr>
                                <w:rFonts w:ascii="Nevis" w:hAnsi="Nevis" w:cs="Arial"/>
                                <w:b/>
                                <w:caps/>
                                <w:color w:val="0069AB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AE138" id="Text Box 455" o:spid="_x0000_s1030" type="#_x0000_t202" style="position:absolute;margin-left:35.25pt;margin-top:15.75pt;width:206.25pt;height:100.5pt;z-index:2516546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" filled="f" fillcolor="#fffffe" stroked="f" strokecolor="#212120" insetpen="t">
                <v:textbox inset="2.88pt,2.88pt,2.88pt,2.88pt">
                  <w:txbxContent>
                    <w:p w14:paraId="49CC99D3" w14:textId="790352D4" w:rsidR="0059012F" w:rsidRPr="0059012F" w:rsidRDefault="0059012F" w:rsidP="0059012F">
                      <w:pPr>
                        <w:rPr>
                          <w:rFonts w:ascii="Castellar" w:hAnsi="Castellar" w:cs="Arial"/>
                          <w:caps/>
                          <w:color w:val="000000"/>
                          <w:sz w:val="28"/>
                          <w:szCs w:val="28"/>
                        </w:rPr>
                      </w:pPr>
                      <w:r w:rsidRPr="0059012F">
                        <w:rPr>
                          <w:rFonts w:ascii="Castellar" w:hAnsi="Castellar" w:cs="Arial"/>
                          <w:caps/>
                          <w:color w:val="000000"/>
                          <w:sz w:val="28"/>
                          <w:szCs w:val="28"/>
                        </w:rPr>
                        <w:t xml:space="preserve">to </w:t>
                      </w:r>
                      <w:r w:rsidRPr="0059012F">
                        <w:rPr>
                          <w:rFonts w:ascii="Castellar" w:hAnsi="Castellar" w:cs="Arial"/>
                          <w:caps/>
                          <w:color w:val="000000"/>
                          <w:sz w:val="28"/>
                          <w:szCs w:val="28"/>
                        </w:rPr>
                        <w:t xml:space="preserve">create </w:t>
                      </w:r>
                      <w:r w:rsidRPr="0059012F">
                        <w:rPr>
                          <w:rFonts w:ascii="Castellar" w:hAnsi="Castellar" w:cs="Arial"/>
                          <w:caps/>
                          <w:color w:val="000000"/>
                          <w:sz w:val="28"/>
                          <w:szCs w:val="28"/>
                        </w:rPr>
                        <w:t>innovative technology tools for transforming the learning experience</w:t>
                      </w:r>
                    </w:p>
                    <w:p w14:paraId="21737074" w14:textId="287273AE" w:rsidR="00F03DA2" w:rsidRPr="00853D32" w:rsidRDefault="00F03DA2" w:rsidP="00B24141">
                      <w:pPr>
                        <w:rPr>
                          <w:rFonts w:ascii="Nevis" w:hAnsi="Nevis" w:cs="Arial"/>
                          <w:b/>
                          <w:caps/>
                          <w:color w:val="0069A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22C3B2E8" wp14:editId="7EBC21E5">
                <wp:simplePos x="0" y="0"/>
                <wp:positionH relativeFrom="column">
                  <wp:posOffset>6153150</wp:posOffset>
                </wp:positionH>
                <wp:positionV relativeFrom="paragraph">
                  <wp:posOffset>628650</wp:posOffset>
                </wp:positionV>
                <wp:extent cx="3536950" cy="2157095"/>
                <wp:effectExtent l="0" t="0" r="0" b="0"/>
                <wp:wrapNone/>
                <wp:docPr id="3" name="Text 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6950" cy="2157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CDC89" w14:textId="608284AF" w:rsidR="00E135D1" w:rsidRPr="00853D32" w:rsidRDefault="000A0BD0" w:rsidP="00B24141">
                            <w:pPr>
                              <w:spacing w:line="216" w:lineRule="auto"/>
                              <w:rPr>
                                <w:rFonts w:ascii="Nevis" w:hAnsi="Nevis" w:cs="Arial"/>
                                <w:caps/>
                                <w:color w:val="00000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Nevis" w:hAnsi="Nevis" w:cs="Arial"/>
                                <w:caps/>
                                <w:noProof/>
                                <w:color w:val="000000"/>
                                <w:sz w:val="64"/>
                                <w:szCs w:val="64"/>
                              </w:rPr>
                              <w:drawing>
                                <wp:inline distT="0" distB="0" distL="0" distR="0" wp14:anchorId="4C9045FF" wp14:editId="518E7099">
                                  <wp:extent cx="2971800" cy="178117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1800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3B2E8" id="Text Box 477" o:spid="_x0000_s1031" type="#_x0000_t202" style="position:absolute;margin-left:484.5pt;margin-top:49.5pt;width:278.5pt;height:169.8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" filled="f" fillcolor="#fffffe" stroked="f" strokecolor="#212120" insetpen="t">
                <v:textbox inset="2.88pt,2.88pt,2.88pt,2.88pt">
                  <w:txbxContent>
                    <w:p w14:paraId="66ACDC89" w14:textId="608284AF" w:rsidR="00E135D1" w:rsidRPr="00853D32" w:rsidRDefault="000A0BD0" w:rsidP="00B24141">
                      <w:pPr>
                        <w:spacing w:line="216" w:lineRule="auto"/>
                        <w:rPr>
                          <w:rFonts w:ascii="Nevis" w:hAnsi="Nevis" w:cs="Arial"/>
                          <w:caps/>
                          <w:color w:val="000000"/>
                          <w:sz w:val="64"/>
                          <w:szCs w:val="64"/>
                        </w:rPr>
                      </w:pPr>
                      <w:r>
                        <w:rPr>
                          <w:rFonts w:ascii="Nevis" w:hAnsi="Nevis" w:cs="Arial"/>
                          <w:caps/>
                          <w:noProof/>
                          <w:color w:val="000000"/>
                          <w:sz w:val="64"/>
                          <w:szCs w:val="64"/>
                        </w:rPr>
                        <w:drawing>
                          <wp:inline distT="0" distB="0" distL="0" distR="0" wp14:anchorId="4C9045FF" wp14:editId="518E7099">
                            <wp:extent cx="2971800" cy="178117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1800" cy="1781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vertAlign w:val="subscript"/>
          <w:lang w:val="ru-RU" w:eastAsia="ru-RU"/>
        </w:rPr>
        <w:drawing>
          <wp:anchor distT="0" distB="0" distL="114300" distR="114300" simplePos="0" relativeHeight="251663872" behindDoc="1" locked="0" layoutInCell="1" allowOverlap="1" wp14:anchorId="7D1D180C" wp14:editId="0B0776FA">
            <wp:simplePos x="0" y="0"/>
            <wp:positionH relativeFrom="column">
              <wp:posOffset>2035175</wp:posOffset>
            </wp:positionH>
            <wp:positionV relativeFrom="paragraph">
              <wp:posOffset>4057650</wp:posOffset>
            </wp:positionV>
            <wp:extent cx="2974975" cy="3877310"/>
            <wp:effectExtent l="0" t="0" r="0" b="0"/>
            <wp:wrapNone/>
            <wp:docPr id="518" name="Picture 5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  <w:vertAlign w:val="subscript"/>
          <w:lang w:val="ru-RU" w:eastAsia="ru-RU"/>
        </w:rPr>
        <w:drawing>
          <wp:anchor distT="0" distB="0" distL="114300" distR="114300" simplePos="0" relativeHeight="251648512" behindDoc="1" locked="0" layoutInCell="1" allowOverlap="1" wp14:anchorId="3D8E9A56" wp14:editId="42427383">
            <wp:simplePos x="0" y="0"/>
            <wp:positionH relativeFrom="column">
              <wp:posOffset>5010150</wp:posOffset>
            </wp:positionH>
            <wp:positionV relativeFrom="paragraph">
              <wp:posOffset>-114300</wp:posOffset>
            </wp:positionV>
            <wp:extent cx="5181600" cy="6580505"/>
            <wp:effectExtent l="0" t="0" r="0" b="0"/>
            <wp:wrapNone/>
            <wp:docPr id="517" name="Picture 5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5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3647"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69E1584E" wp14:editId="4E57248F">
                <wp:simplePos x="0" y="0"/>
                <wp:positionH relativeFrom="column">
                  <wp:posOffset>2255520</wp:posOffset>
                </wp:positionH>
                <wp:positionV relativeFrom="paragraph">
                  <wp:posOffset>7021830</wp:posOffset>
                </wp:positionV>
                <wp:extent cx="2495550" cy="685800"/>
                <wp:effectExtent l="0" t="1905" r="1905" b="0"/>
                <wp:wrapNone/>
                <wp:docPr id="2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6B108B" w14:textId="003988AD" w:rsidR="00E43647" w:rsidRPr="00B24141" w:rsidRDefault="00E43647" w:rsidP="00E8353A">
                            <w:pPr>
                              <w:rPr>
                                <w:rFonts w:ascii="Nevis" w:hAnsi="Nevis" w:cs="Arial"/>
                                <w:caps/>
                                <w:color w:val="FFFFF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1584E" id="Text Box 446" o:spid="_x0000_s1032" type="#_x0000_t202" style="position:absolute;margin-left:177.6pt;margin-top:552.9pt;width:196.5pt;height:54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" filled="f" fillcolor="#fffffe" stroked="f" strokecolor="#212120" insetpen="t">
                <v:textbox inset="2.88pt,2.88pt,2.88pt,2.88pt">
                  <w:txbxContent>
                    <w:p w14:paraId="6F6B108B" w14:textId="003988AD" w:rsidR="00E43647" w:rsidRPr="00B24141" w:rsidRDefault="00E43647" w:rsidP="00E8353A">
                      <w:pPr>
                        <w:rPr>
                          <w:rFonts w:ascii="Nevis" w:hAnsi="Nevis" w:cs="Arial"/>
                          <w:caps/>
                          <w:color w:val="FFFFFF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vertAlign w:val="subscript"/>
          <w:lang w:val="ru-RU" w:eastAsia="ru-RU"/>
        </w:rPr>
        <mc:AlternateContent>
          <mc:Choice Requires="wps">
            <w:drawing>
              <wp:anchor distT="36576" distB="36576" distL="36576" distR="36576" simplePos="0" relativeHeight="251662848" behindDoc="0" locked="0" layoutInCell="1" allowOverlap="1" wp14:anchorId="05059882" wp14:editId="41992A2F">
                <wp:simplePos x="0" y="0"/>
                <wp:positionH relativeFrom="column">
                  <wp:posOffset>2255520</wp:posOffset>
                </wp:positionH>
                <wp:positionV relativeFrom="paragraph">
                  <wp:posOffset>4373880</wp:posOffset>
                </wp:positionV>
                <wp:extent cx="2628900" cy="419100"/>
                <wp:effectExtent l="0" t="1905" r="1905" b="0"/>
                <wp:wrapNone/>
                <wp:docPr id="1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1CE6C3" w14:textId="4362F716" w:rsidR="00B24141" w:rsidRPr="00B24141" w:rsidRDefault="00F873A6" w:rsidP="00B24141">
                            <w:pPr>
                              <w:rPr>
                                <w:rFonts w:ascii="Nevis" w:hAnsi="Nevis" w:cs="Arial"/>
                                <w:b/>
                                <w:caps/>
                                <w:color w:val="FFFFFF"/>
                              </w:rPr>
                            </w:pPr>
                            <w:r w:rsidRPr="00F873A6">
                              <w:rPr>
                                <w:rFonts w:ascii="Nevis" w:hAnsi="Nevis" w:cs="Arial"/>
                                <w:b/>
                                <w:caps/>
                                <w:color w:val="FFFFFF"/>
                              </w:rPr>
                              <w:t>Implementing E-learning Digital Tools for Educational Innovation.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59882" id="Text Box 507" o:spid="_x0000_s1033" type="#_x0000_t202" style="position:absolute;margin-left:177.6pt;margin-top:344.4pt;width:207pt;height:33pt;z-index:2516628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" filled="f" fillcolor="#fffffe" stroked="f" strokecolor="#212120" insetpen="t">
                <v:textbox inset="2.88pt,2.88pt,2.88pt,2.88pt">
                  <w:txbxContent>
                    <w:p w14:paraId="0F1CE6C3" w14:textId="4362F716" w:rsidR="00B24141" w:rsidRPr="00B24141" w:rsidRDefault="00F873A6" w:rsidP="00B24141">
                      <w:pPr>
                        <w:rPr>
                          <w:rFonts w:ascii="Nevis" w:hAnsi="Nevis" w:cs="Arial"/>
                          <w:b/>
                          <w:caps/>
                          <w:color w:val="FFFFFF"/>
                        </w:rPr>
                      </w:pPr>
                      <w:r w:rsidRPr="00F873A6">
                        <w:rPr>
                          <w:rFonts w:ascii="Nevis" w:hAnsi="Nevis" w:cs="Arial"/>
                          <w:b/>
                          <w:caps/>
                          <w:color w:val="FFFFFF"/>
                        </w:rPr>
                        <w:t>Implementing E-learning Digital Tools for Educational Innovation.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278F8" w:rsidRPr="00E43647" w:rsidSect="00DC7ABB">
      <w:pgSz w:w="15842" w:h="12242" w:orient="landscape" w:code="1"/>
      <w:pgMar w:top="0" w:right="2" w:bottom="23" w:left="0" w:header="709" w:footer="709" w:gutter="0"/>
      <w:cols w:num="2" w:space="708" w:equalWidth="0">
        <w:col w:w="7920" w:space="2"/>
        <w:col w:w="7918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evis">
    <w:altName w:val="Calibri"/>
    <w:charset w:val="00"/>
    <w:family w:val="auto"/>
    <w:pitch w:val="variable"/>
    <w:sig w:usb0="A00000A7" w:usb1="5000004A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192980"/>
    <w:multiLevelType w:val="hybridMultilevel"/>
    <w:tmpl w:val="A2E824A6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0259B"/>
    <w:multiLevelType w:val="hybridMultilevel"/>
    <w:tmpl w:val="E90AB4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F0033"/>
    <w:multiLevelType w:val="hybridMultilevel"/>
    <w:tmpl w:val="BC1E50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12F"/>
    <w:rsid w:val="000018F3"/>
    <w:rsid w:val="00013142"/>
    <w:rsid w:val="00024B73"/>
    <w:rsid w:val="00062550"/>
    <w:rsid w:val="00072285"/>
    <w:rsid w:val="00075B7F"/>
    <w:rsid w:val="000A0BD0"/>
    <w:rsid w:val="00117265"/>
    <w:rsid w:val="00117641"/>
    <w:rsid w:val="00123E1E"/>
    <w:rsid w:val="0017576F"/>
    <w:rsid w:val="001E640C"/>
    <w:rsid w:val="001F732A"/>
    <w:rsid w:val="00202DBB"/>
    <w:rsid w:val="002058DC"/>
    <w:rsid w:val="00272BE6"/>
    <w:rsid w:val="00280602"/>
    <w:rsid w:val="002A4FD8"/>
    <w:rsid w:val="002F2695"/>
    <w:rsid w:val="002F3E82"/>
    <w:rsid w:val="0041750F"/>
    <w:rsid w:val="004515EF"/>
    <w:rsid w:val="004F036B"/>
    <w:rsid w:val="0051581E"/>
    <w:rsid w:val="00540F6B"/>
    <w:rsid w:val="00561AC8"/>
    <w:rsid w:val="00584C94"/>
    <w:rsid w:val="0059012F"/>
    <w:rsid w:val="00614ECE"/>
    <w:rsid w:val="006724D4"/>
    <w:rsid w:val="00692F03"/>
    <w:rsid w:val="00697A4C"/>
    <w:rsid w:val="007176F3"/>
    <w:rsid w:val="00752A33"/>
    <w:rsid w:val="007A5D95"/>
    <w:rsid w:val="007F77D6"/>
    <w:rsid w:val="00820F3A"/>
    <w:rsid w:val="00834AE3"/>
    <w:rsid w:val="008439B6"/>
    <w:rsid w:val="00853D32"/>
    <w:rsid w:val="008660CD"/>
    <w:rsid w:val="00881449"/>
    <w:rsid w:val="00951FF8"/>
    <w:rsid w:val="0095620D"/>
    <w:rsid w:val="009E5029"/>
    <w:rsid w:val="00A37B10"/>
    <w:rsid w:val="00A469C1"/>
    <w:rsid w:val="00A9327A"/>
    <w:rsid w:val="00AF6E1B"/>
    <w:rsid w:val="00B24141"/>
    <w:rsid w:val="00B42282"/>
    <w:rsid w:val="00BB4B2E"/>
    <w:rsid w:val="00BD1F9B"/>
    <w:rsid w:val="00C4077F"/>
    <w:rsid w:val="00C67ED1"/>
    <w:rsid w:val="00C76522"/>
    <w:rsid w:val="00CE0E5C"/>
    <w:rsid w:val="00D262FD"/>
    <w:rsid w:val="00D278F8"/>
    <w:rsid w:val="00D32A58"/>
    <w:rsid w:val="00D57AE8"/>
    <w:rsid w:val="00D70C53"/>
    <w:rsid w:val="00DA7C3C"/>
    <w:rsid w:val="00DC7ABB"/>
    <w:rsid w:val="00DD3FC9"/>
    <w:rsid w:val="00E05AEA"/>
    <w:rsid w:val="00E135D1"/>
    <w:rsid w:val="00E25790"/>
    <w:rsid w:val="00E43647"/>
    <w:rsid w:val="00E55030"/>
    <w:rsid w:val="00E731B2"/>
    <w:rsid w:val="00E7658F"/>
    <w:rsid w:val="00E8108F"/>
    <w:rsid w:val="00E8353A"/>
    <w:rsid w:val="00E8526E"/>
    <w:rsid w:val="00EB6F39"/>
    <w:rsid w:val="00EC4807"/>
    <w:rsid w:val="00F03DA2"/>
    <w:rsid w:val="00F50A87"/>
    <w:rsid w:val="00F873A6"/>
    <w:rsid w:val="00F91563"/>
    <w:rsid w:val="00FA0259"/>
    <w:rsid w:val="00FA40EF"/>
    <w:rsid w:val="00FE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  <o:colormru v:ext="edit" colors="#610912"/>
    </o:shapedefaults>
    <o:shapelayout v:ext="edit">
      <o:idmap v:ext="edit" data="1"/>
    </o:shapelayout>
  </w:shapeDefaults>
  <w:decimalSymbol w:val="."/>
  <w:listSeparator w:val=","/>
  <w14:docId w14:val="4B744D44"/>
  <w15:chartTrackingRefBased/>
  <w15:docId w15:val="{34E3DBC1-2660-4213-811E-0760BCD20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1">
    <w:name w:val="Стиль1"/>
    <w:basedOn w:val="Normal"/>
    <w:rsid w:val="00D27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\br_dot_04807\template-brochur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template-brochure.dot</Template>
  <TotalTime>24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Ujju</dc:creator>
  <cp:keywords/>
  <dc:description/>
  <cp:lastModifiedBy>Ujju</cp:lastModifiedBy>
  <cp:revision>1</cp:revision>
  <cp:lastPrinted>1601-01-01T00:00:00Z</cp:lastPrinted>
  <dcterms:created xsi:type="dcterms:W3CDTF">2019-11-15T13:02:00Z</dcterms:created>
  <dcterms:modified xsi:type="dcterms:W3CDTF">2019-11-15T13:26:00Z</dcterms:modified>
</cp:coreProperties>
</file>